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AAC" w:rsidRDefault="009F145D" w:rsidP="00E932DF">
      <w:pPr>
        <w:jc w:val="both"/>
        <w:rPr>
          <w:rFonts w:ascii="Times New Roman" w:hAnsi="Times New Roman" w:cs="Times New Roman"/>
          <w:sz w:val="28"/>
          <w:szCs w:val="28"/>
        </w:rPr>
      </w:pPr>
      <w:r w:rsidRPr="00E932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33950" cy="3605579"/>
            <wp:effectExtent l="0" t="0" r="0" b="0"/>
            <wp:docPr id="1" name="Рисунок 1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0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FE" w:rsidRDefault="007B1BFE" w:rsidP="00E932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145D" w:rsidRPr="007B1BFE" w:rsidRDefault="007B1BFE" w:rsidP="007B1B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1BFE">
        <w:rPr>
          <w:rFonts w:ascii="Times New Roman" w:hAnsi="Times New Roman" w:cs="Times New Roman"/>
          <w:b/>
          <w:sz w:val="28"/>
          <w:szCs w:val="28"/>
        </w:rPr>
        <w:t>АГАФОНКИН ПЕТР ИВАНОВИЧ</w:t>
      </w:r>
    </w:p>
    <w:p w:rsidR="00E932DF" w:rsidRDefault="00E932DF" w:rsidP="00E932DF">
      <w:pPr>
        <w:pStyle w:val="af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r w:rsidRPr="00E932DF">
        <w:rPr>
          <w:sz w:val="28"/>
          <w:szCs w:val="28"/>
        </w:rPr>
        <w:t>22.01.1924 г. – 08.01.2001 г.</w:t>
      </w:r>
      <w:r>
        <w:rPr>
          <w:sz w:val="28"/>
          <w:szCs w:val="28"/>
        </w:rPr>
        <w:t>)</w:t>
      </w:r>
    </w:p>
    <w:p w:rsidR="00E932DF" w:rsidRPr="00E932DF" w:rsidRDefault="00E932DF" w:rsidP="00E932DF">
      <w:pPr>
        <w:pStyle w:val="af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</w:p>
    <w:p w:rsidR="00380681" w:rsidRDefault="00E932DF" w:rsidP="00E932DF">
      <w:pPr>
        <w:pStyle w:val="af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E932DF">
        <w:rPr>
          <w:sz w:val="28"/>
          <w:szCs w:val="28"/>
        </w:rPr>
        <w:t>Мой прадедушка, Петр Иванович</w:t>
      </w:r>
      <w:r w:rsidR="00380681">
        <w:rPr>
          <w:sz w:val="28"/>
          <w:szCs w:val="28"/>
        </w:rPr>
        <w:t xml:space="preserve"> </w:t>
      </w:r>
      <w:proofErr w:type="spellStart"/>
      <w:r w:rsidR="00380681">
        <w:rPr>
          <w:sz w:val="28"/>
          <w:szCs w:val="28"/>
        </w:rPr>
        <w:t>Агафонкин</w:t>
      </w:r>
      <w:proofErr w:type="spellEnd"/>
      <w:r w:rsidR="00380681">
        <w:rPr>
          <w:sz w:val="28"/>
          <w:szCs w:val="28"/>
        </w:rPr>
        <w:t xml:space="preserve"> - родился в 1924 г.</w:t>
      </w:r>
      <w:r w:rsidRPr="00E932DF">
        <w:rPr>
          <w:sz w:val="28"/>
          <w:szCs w:val="28"/>
        </w:rPr>
        <w:t xml:space="preserve"> в с. Вадинске</w:t>
      </w:r>
      <w:r w:rsidR="00380681">
        <w:rPr>
          <w:sz w:val="28"/>
          <w:szCs w:val="28"/>
        </w:rPr>
        <w:t xml:space="preserve"> Пензенской области. В 1932 г.</w:t>
      </w:r>
      <w:r w:rsidRPr="00E932DF">
        <w:rPr>
          <w:sz w:val="28"/>
          <w:szCs w:val="28"/>
        </w:rPr>
        <w:t xml:space="preserve"> семья </w:t>
      </w:r>
      <w:proofErr w:type="spellStart"/>
      <w:r w:rsidRPr="00E932DF">
        <w:rPr>
          <w:sz w:val="28"/>
          <w:szCs w:val="28"/>
        </w:rPr>
        <w:t>Агафонкиных</w:t>
      </w:r>
      <w:proofErr w:type="spellEnd"/>
      <w:r w:rsidRPr="00E932DF">
        <w:rPr>
          <w:sz w:val="28"/>
          <w:szCs w:val="28"/>
        </w:rPr>
        <w:t xml:space="preserve"> переезжает в город Беднодемьяновск. До ухода на фронт Петр работал трактористом в совхозе. </w:t>
      </w:r>
    </w:p>
    <w:p w:rsidR="00E932DF" w:rsidRPr="00E932DF" w:rsidRDefault="00380681" w:rsidP="00E932DF">
      <w:pPr>
        <w:pStyle w:val="af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августе 1942 г.</w:t>
      </w:r>
      <w:r w:rsidR="00E932DF" w:rsidRPr="00E932DF">
        <w:rPr>
          <w:sz w:val="28"/>
          <w:szCs w:val="28"/>
        </w:rPr>
        <w:t xml:space="preserve"> </w:t>
      </w:r>
      <w:proofErr w:type="spellStart"/>
      <w:r w:rsidR="00E932DF" w:rsidRPr="00E932DF">
        <w:rPr>
          <w:sz w:val="28"/>
          <w:szCs w:val="28"/>
        </w:rPr>
        <w:t>Беднодемьяновским</w:t>
      </w:r>
      <w:proofErr w:type="spellEnd"/>
      <w:r w:rsidR="00E932DF" w:rsidRPr="00E932DF">
        <w:rPr>
          <w:sz w:val="28"/>
          <w:szCs w:val="28"/>
        </w:rPr>
        <w:t xml:space="preserve"> РВК </w:t>
      </w:r>
      <w:r>
        <w:rPr>
          <w:sz w:val="28"/>
          <w:szCs w:val="28"/>
        </w:rPr>
        <w:t xml:space="preserve">Петра </w:t>
      </w:r>
      <w:r w:rsidR="00E932DF" w:rsidRPr="00E932DF">
        <w:rPr>
          <w:sz w:val="28"/>
          <w:szCs w:val="28"/>
        </w:rPr>
        <w:t xml:space="preserve">призывают в ряды Красной Армии. Ему тогда было 18 лет. Свою фронтовую дорогу </w:t>
      </w:r>
      <w:r>
        <w:rPr>
          <w:sz w:val="28"/>
          <w:szCs w:val="28"/>
        </w:rPr>
        <w:t xml:space="preserve">он </w:t>
      </w:r>
      <w:r w:rsidR="00E932DF" w:rsidRPr="00E932DF">
        <w:rPr>
          <w:sz w:val="28"/>
          <w:szCs w:val="28"/>
        </w:rPr>
        <w:t>начал в школе младших командиров в городе Вольск Саратовской области. По</w:t>
      </w:r>
      <w:r w:rsidR="00E932DF">
        <w:rPr>
          <w:sz w:val="28"/>
          <w:szCs w:val="28"/>
        </w:rPr>
        <w:t xml:space="preserve"> окончании учебы</w:t>
      </w:r>
      <w:r w:rsidR="00E932DF" w:rsidRPr="00E932DF">
        <w:rPr>
          <w:sz w:val="28"/>
          <w:szCs w:val="28"/>
        </w:rPr>
        <w:t xml:space="preserve"> младшего сержанта направляют в Пугачев, но пробыл здесь </w:t>
      </w:r>
      <w:r>
        <w:rPr>
          <w:sz w:val="28"/>
          <w:szCs w:val="28"/>
        </w:rPr>
        <w:t xml:space="preserve">он </w:t>
      </w:r>
      <w:r w:rsidR="00E932DF" w:rsidRPr="00E932DF">
        <w:rPr>
          <w:sz w:val="28"/>
          <w:szCs w:val="28"/>
        </w:rPr>
        <w:t xml:space="preserve">недолго. В 1943 </w:t>
      </w:r>
      <w:r>
        <w:rPr>
          <w:sz w:val="28"/>
          <w:szCs w:val="28"/>
        </w:rPr>
        <w:t xml:space="preserve">г. </w:t>
      </w:r>
      <w:r w:rsidR="00E932DF" w:rsidRPr="00E932DF">
        <w:rPr>
          <w:sz w:val="28"/>
          <w:szCs w:val="28"/>
        </w:rPr>
        <w:t>в Саратове был сформирован эшелон и направлен в г. Елец, на Орловско-Курс</w:t>
      </w:r>
      <w:r w:rsidR="00E932DF">
        <w:rPr>
          <w:sz w:val="28"/>
          <w:szCs w:val="28"/>
        </w:rPr>
        <w:t>кую дугу. Из-за сильной бомбежки</w:t>
      </w:r>
      <w:r w:rsidR="00E932DF" w:rsidRPr="00E932DF">
        <w:rPr>
          <w:sz w:val="28"/>
          <w:szCs w:val="28"/>
        </w:rPr>
        <w:t xml:space="preserve"> эшелон до места не дошел. Оставшихся в живых направили в 56-й отдельны</w:t>
      </w:r>
      <w:r>
        <w:rPr>
          <w:sz w:val="28"/>
          <w:szCs w:val="28"/>
        </w:rPr>
        <w:t>й особый батальон 27-</w:t>
      </w:r>
      <w:proofErr w:type="gramStart"/>
      <w:r>
        <w:rPr>
          <w:sz w:val="28"/>
          <w:szCs w:val="28"/>
        </w:rPr>
        <w:t xml:space="preserve">й </w:t>
      </w:r>
      <w:r w:rsidR="00E932DF" w:rsidRPr="00E932DF">
        <w:rPr>
          <w:sz w:val="28"/>
          <w:szCs w:val="28"/>
        </w:rPr>
        <w:t xml:space="preserve"> армии</w:t>
      </w:r>
      <w:proofErr w:type="gramEnd"/>
      <w:r w:rsidR="00E932DF" w:rsidRPr="00E932DF">
        <w:rPr>
          <w:sz w:val="28"/>
          <w:szCs w:val="28"/>
        </w:rPr>
        <w:t>. В части Петра определили первым номеров пулеметного расчета, и на следующий день он принял боевое крещение в бою. После Курской битвы их батальон прошел по многим дорогам Украины, форсировал Днепр, преодолевал Карпаты.</w:t>
      </w:r>
    </w:p>
    <w:p w:rsidR="00E932DF" w:rsidRPr="00E932DF" w:rsidRDefault="00E932DF" w:rsidP="00E932DF">
      <w:pPr>
        <w:pStyle w:val="af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E932DF">
        <w:rPr>
          <w:sz w:val="28"/>
          <w:szCs w:val="28"/>
        </w:rPr>
        <w:t>Однажды была дана команда – сделать разведку боем. Было их пять человек, старший мой прадедушка. Залегли в какой-то лощине, а немецкие окопы были совсем близко. Послали одного солдата из отделения моего прадедушки на разведку. Но он не вернулся, попал к немцам в плен. И лишь повторная разведка дала ясность, как</w:t>
      </w:r>
      <w:r>
        <w:rPr>
          <w:sz w:val="28"/>
          <w:szCs w:val="28"/>
        </w:rPr>
        <w:t xml:space="preserve"> следовать дальше. </w:t>
      </w:r>
    </w:p>
    <w:p w:rsidR="00380681" w:rsidRDefault="00E932DF" w:rsidP="00E932DF">
      <w:pPr>
        <w:pStyle w:val="af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E932DF">
        <w:rPr>
          <w:sz w:val="28"/>
          <w:szCs w:val="28"/>
        </w:rPr>
        <w:lastRenderedPageBreak/>
        <w:t>В июне 1944 г. в звании младшего лейтенанта прадедушку направляют командиром пулеметного взвода в 3-ю воздушно-десантную гвардейскую дивизию.</w:t>
      </w:r>
      <w:r w:rsidR="00380681">
        <w:rPr>
          <w:sz w:val="28"/>
          <w:szCs w:val="28"/>
        </w:rPr>
        <w:t xml:space="preserve"> В составе этой дивизии он проше</w:t>
      </w:r>
      <w:r w:rsidRPr="00E932DF">
        <w:rPr>
          <w:sz w:val="28"/>
          <w:szCs w:val="28"/>
        </w:rPr>
        <w:t>л свой боевой путь до Венгрии.</w:t>
      </w:r>
    </w:p>
    <w:p w:rsidR="00E932DF" w:rsidRPr="00E932DF" w:rsidRDefault="00E932DF" w:rsidP="00E932DF">
      <w:pPr>
        <w:pStyle w:val="af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E932DF">
        <w:rPr>
          <w:sz w:val="28"/>
          <w:szCs w:val="28"/>
        </w:rPr>
        <w:t xml:space="preserve"> В один из сентябрьских дней батальону поставили задачу овладеть господствующей высотой. Дорогу преграждали очень сильные укрепления. Перед штурмом наши войска провели артиллерийскую подготовку. Затем в небо взлетела ракета-сигнал о начале наступления. Поднявшиеся в атаку бойцы не успели пробежать и несколько десятков метров, как огонь обороняющегося врага заставил их залечь. И тогда, с криком «Ура! За Родину!» взводный личным примером поднял бойцов в атаку. Стремительным броском высота была взята, немцы отступили. Командованием части, мой прадедушка, П.И. </w:t>
      </w:r>
      <w:proofErr w:type="spellStart"/>
      <w:r w:rsidRPr="00E932DF">
        <w:rPr>
          <w:sz w:val="28"/>
          <w:szCs w:val="28"/>
        </w:rPr>
        <w:t>Агафонкин</w:t>
      </w:r>
      <w:proofErr w:type="spellEnd"/>
      <w:r w:rsidRPr="00E932DF">
        <w:rPr>
          <w:sz w:val="28"/>
          <w:szCs w:val="28"/>
        </w:rPr>
        <w:t xml:space="preserve"> был представлен к награде </w:t>
      </w:r>
      <w:r w:rsidR="00380681">
        <w:rPr>
          <w:sz w:val="28"/>
          <w:szCs w:val="28"/>
        </w:rPr>
        <w:t>- «Орден</w:t>
      </w:r>
      <w:r w:rsidR="00A23507">
        <w:rPr>
          <w:sz w:val="28"/>
          <w:szCs w:val="28"/>
        </w:rPr>
        <w:t>у</w:t>
      </w:r>
      <w:r w:rsidR="00380681">
        <w:rPr>
          <w:sz w:val="28"/>
          <w:szCs w:val="28"/>
        </w:rPr>
        <w:t xml:space="preserve"> Красная Звезда», но получить его</w:t>
      </w:r>
      <w:r w:rsidRPr="00E932DF">
        <w:rPr>
          <w:sz w:val="28"/>
          <w:szCs w:val="28"/>
        </w:rPr>
        <w:t xml:space="preserve"> он не успел. Через три дня под городом </w:t>
      </w:r>
      <w:proofErr w:type="spellStart"/>
      <w:r w:rsidRPr="00E932DF">
        <w:rPr>
          <w:sz w:val="28"/>
          <w:szCs w:val="28"/>
        </w:rPr>
        <w:t>Клужем</w:t>
      </w:r>
      <w:proofErr w:type="spellEnd"/>
      <w:r w:rsidRPr="00E932DF">
        <w:rPr>
          <w:sz w:val="28"/>
          <w:szCs w:val="28"/>
        </w:rPr>
        <w:t xml:space="preserve"> </w:t>
      </w:r>
      <w:r w:rsidR="00380681">
        <w:rPr>
          <w:sz w:val="28"/>
          <w:szCs w:val="28"/>
        </w:rPr>
        <w:t xml:space="preserve">он </w:t>
      </w:r>
      <w:r w:rsidRPr="00E932DF">
        <w:rPr>
          <w:sz w:val="28"/>
          <w:szCs w:val="28"/>
        </w:rPr>
        <w:t>был тяжело ранен. 16 осколков от мины пронзили ему грудь, лишь чудом остался жив. До конца его жизни осколки металла находились в его теле.</w:t>
      </w:r>
    </w:p>
    <w:p w:rsidR="00E932DF" w:rsidRPr="00E932DF" w:rsidRDefault="00380681" w:rsidP="00E932DF">
      <w:pPr>
        <w:pStyle w:val="af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декабре 1945 г.</w:t>
      </w:r>
      <w:r w:rsidR="00E932DF" w:rsidRPr="00E932DF">
        <w:rPr>
          <w:sz w:val="28"/>
          <w:szCs w:val="28"/>
        </w:rPr>
        <w:t xml:space="preserve"> мой прадедушка демобилизовался из армии и вернулся в Беднодемьяновск. За активное уча</w:t>
      </w:r>
      <w:r>
        <w:rPr>
          <w:sz w:val="28"/>
          <w:szCs w:val="28"/>
        </w:rPr>
        <w:t>стие в боевых действиях награжде</w:t>
      </w:r>
      <w:r w:rsidR="00E932DF" w:rsidRPr="00E932DF">
        <w:rPr>
          <w:sz w:val="28"/>
          <w:szCs w:val="28"/>
        </w:rPr>
        <w:t xml:space="preserve">н двумя </w:t>
      </w:r>
      <w:r>
        <w:rPr>
          <w:sz w:val="28"/>
          <w:szCs w:val="28"/>
        </w:rPr>
        <w:t>«О</w:t>
      </w:r>
      <w:r w:rsidR="00E932DF" w:rsidRPr="00E932DF">
        <w:rPr>
          <w:sz w:val="28"/>
          <w:szCs w:val="28"/>
        </w:rPr>
        <w:t>рденами Красной Звезды</w:t>
      </w:r>
      <w:r>
        <w:rPr>
          <w:sz w:val="28"/>
          <w:szCs w:val="28"/>
        </w:rPr>
        <w:t>», «О</w:t>
      </w:r>
      <w:r w:rsidR="00E932DF" w:rsidRPr="00E932DF">
        <w:rPr>
          <w:sz w:val="28"/>
          <w:szCs w:val="28"/>
        </w:rPr>
        <w:t>рд</w:t>
      </w:r>
      <w:r>
        <w:rPr>
          <w:sz w:val="28"/>
          <w:szCs w:val="28"/>
        </w:rPr>
        <w:t xml:space="preserve">еном Отечественной войны I </w:t>
      </w:r>
      <w:r w:rsidR="00E932DF" w:rsidRPr="00E932DF">
        <w:rPr>
          <w:sz w:val="28"/>
          <w:szCs w:val="28"/>
        </w:rPr>
        <w:t>степени</w:t>
      </w:r>
      <w:r>
        <w:rPr>
          <w:sz w:val="28"/>
          <w:szCs w:val="28"/>
        </w:rPr>
        <w:t>»</w:t>
      </w:r>
      <w:r w:rsidR="00E932DF" w:rsidRPr="00E932DF">
        <w:rPr>
          <w:sz w:val="28"/>
          <w:szCs w:val="28"/>
        </w:rPr>
        <w:t xml:space="preserve"> и многими медалями.</w:t>
      </w:r>
    </w:p>
    <w:p w:rsidR="00E932DF" w:rsidRPr="00E932DF" w:rsidRDefault="00E932DF" w:rsidP="00E932DF">
      <w:pPr>
        <w:pStyle w:val="af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E932DF">
        <w:rPr>
          <w:sz w:val="28"/>
          <w:szCs w:val="28"/>
        </w:rPr>
        <w:t xml:space="preserve">После демобилизации он работал некоторое время инструктором райкома - </w:t>
      </w:r>
      <w:r w:rsidR="00380681">
        <w:rPr>
          <w:sz w:val="28"/>
          <w:szCs w:val="28"/>
        </w:rPr>
        <w:t>ДОСААФ. Позже окончил курсы шофе</w:t>
      </w:r>
      <w:r w:rsidRPr="00E932DF">
        <w:rPr>
          <w:sz w:val="28"/>
          <w:szCs w:val="28"/>
        </w:rPr>
        <w:t>ров и проработал в Беднодемьяновском АТП многие годы. Здесь он трудился до ухода на пенсию.</w:t>
      </w:r>
    </w:p>
    <w:p w:rsidR="00E932DF" w:rsidRPr="00E932DF" w:rsidRDefault="00380681" w:rsidP="00E932DF">
      <w:pPr>
        <w:pStyle w:val="af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ноябре 1948 г.</w:t>
      </w:r>
      <w:r w:rsidR="00E932DF" w:rsidRPr="00E932DF">
        <w:rPr>
          <w:sz w:val="28"/>
          <w:szCs w:val="28"/>
        </w:rPr>
        <w:t xml:space="preserve"> женился. Вместе с супругой Евдокией Васильевной, моей прабабушкой, воспитали пятерых детей, 10 внуков и 13 правнуков.​</w:t>
      </w:r>
    </w:p>
    <w:p w:rsidR="00C07A8C" w:rsidRPr="00E932DF" w:rsidRDefault="00C07A8C" w:rsidP="00E932D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206A5" w:rsidRDefault="002206A5" w:rsidP="00E932D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bookmarkEnd w:id="0"/>
    </w:p>
    <w:p w:rsidR="009F145D" w:rsidRDefault="009F145D" w:rsidP="00E932DF">
      <w:pPr>
        <w:jc w:val="both"/>
        <w:rPr>
          <w:rFonts w:ascii="Times New Roman" w:hAnsi="Times New Roman" w:cs="Times New Roman"/>
          <w:sz w:val="28"/>
          <w:szCs w:val="28"/>
        </w:rPr>
      </w:pPr>
      <w:r w:rsidRPr="00E932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68997" cy="7329170"/>
            <wp:effectExtent l="0" t="0" r="0" b="0"/>
            <wp:docPr id="4" name="Рисунок 4" descr="IMG_5691-25-04-19-07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5691-25-04-19-07-2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1394" t="11278" r="2868" b="5977"/>
                    <a:stretch/>
                  </pic:blipFill>
                  <pic:spPr bwMode="auto">
                    <a:xfrm>
                      <a:off x="0" y="0"/>
                      <a:ext cx="4769272" cy="732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6A5" w:rsidRDefault="002206A5" w:rsidP="00E932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206A5" w:rsidRPr="00237532" w:rsidRDefault="002206A5" w:rsidP="002206A5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17FF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                                                                                 Ивонькин Илья</w:t>
      </w:r>
      <w:r w:rsidR="00237532" w:rsidRPr="00380681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(18</w:t>
      </w:r>
      <w:r w:rsidR="00237532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ВО</w:t>
      </w:r>
      <w:r w:rsidR="00237532" w:rsidRPr="00380681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1)</w:t>
      </w:r>
    </w:p>
    <w:p w:rsidR="002206A5" w:rsidRPr="002206A5" w:rsidRDefault="002206A5" w:rsidP="00E932D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206A5" w:rsidRPr="002206A5" w:rsidSect="00E932DF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8FD"/>
    <w:rsid w:val="00114491"/>
    <w:rsid w:val="002206A5"/>
    <w:rsid w:val="00237532"/>
    <w:rsid w:val="002E4448"/>
    <w:rsid w:val="00380681"/>
    <w:rsid w:val="00635614"/>
    <w:rsid w:val="007B1BFE"/>
    <w:rsid w:val="007E2AAC"/>
    <w:rsid w:val="009F145D"/>
    <w:rsid w:val="00A17FFC"/>
    <w:rsid w:val="00A23507"/>
    <w:rsid w:val="00C07A8C"/>
    <w:rsid w:val="00C26754"/>
    <w:rsid w:val="00C50AC9"/>
    <w:rsid w:val="00DD5C7E"/>
    <w:rsid w:val="00E932DF"/>
    <w:rsid w:val="00EB68FD"/>
    <w:rsid w:val="00EF3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86403"/>
  <w15:docId w15:val="{567FE80F-6920-4AAB-ACE3-9E32A3C0F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4448"/>
  </w:style>
  <w:style w:type="paragraph" w:styleId="1">
    <w:name w:val="heading 1"/>
    <w:basedOn w:val="a"/>
    <w:next w:val="a"/>
    <w:link w:val="10"/>
    <w:uiPriority w:val="9"/>
    <w:qFormat/>
    <w:rsid w:val="002E44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E44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E44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E444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2E444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2E444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E444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2E444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2E444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44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E44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E44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2E444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2E444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2E44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2E444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2E444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2E444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2E44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2E44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2E444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2E44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basedOn w:val="a0"/>
    <w:uiPriority w:val="19"/>
    <w:qFormat/>
    <w:rsid w:val="002E4448"/>
    <w:rPr>
      <w:i/>
      <w:iCs/>
      <w:color w:val="808080" w:themeColor="text1" w:themeTint="7F"/>
    </w:rPr>
  </w:style>
  <w:style w:type="character" w:styleId="a8">
    <w:name w:val="Emphasis"/>
    <w:basedOn w:val="a0"/>
    <w:uiPriority w:val="20"/>
    <w:qFormat/>
    <w:rsid w:val="002E4448"/>
    <w:rPr>
      <w:i/>
      <w:iCs/>
    </w:rPr>
  </w:style>
  <w:style w:type="character" w:styleId="a9">
    <w:name w:val="Intense Emphasis"/>
    <w:basedOn w:val="a0"/>
    <w:uiPriority w:val="21"/>
    <w:qFormat/>
    <w:rsid w:val="002E4448"/>
    <w:rPr>
      <w:b/>
      <w:bCs/>
      <w:i/>
      <w:iCs/>
      <w:color w:val="4F81BD" w:themeColor="accent1"/>
    </w:rPr>
  </w:style>
  <w:style w:type="character" w:styleId="aa">
    <w:name w:val="Strong"/>
    <w:basedOn w:val="a0"/>
    <w:uiPriority w:val="22"/>
    <w:qFormat/>
    <w:rsid w:val="002E4448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002E4448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E4448"/>
    <w:rPr>
      <w:i/>
      <w:iCs/>
      <w:color w:val="000000" w:themeColor="text1"/>
    </w:rPr>
  </w:style>
  <w:style w:type="paragraph" w:styleId="ab">
    <w:name w:val="Intense Quote"/>
    <w:basedOn w:val="a"/>
    <w:next w:val="a"/>
    <w:link w:val="ac"/>
    <w:uiPriority w:val="30"/>
    <w:qFormat/>
    <w:rsid w:val="002E444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2E4448"/>
    <w:rPr>
      <w:b/>
      <w:bCs/>
      <w:i/>
      <w:iCs/>
      <w:color w:val="4F81BD" w:themeColor="accent1"/>
    </w:rPr>
  </w:style>
  <w:style w:type="character" w:styleId="ad">
    <w:name w:val="Subtle Reference"/>
    <w:basedOn w:val="a0"/>
    <w:uiPriority w:val="31"/>
    <w:qFormat/>
    <w:rsid w:val="002E4448"/>
    <w:rPr>
      <w:smallCaps/>
      <w:color w:val="C0504D" w:themeColor="accent2"/>
      <w:u w:val="single"/>
    </w:rPr>
  </w:style>
  <w:style w:type="character" w:styleId="ae">
    <w:name w:val="Intense Reference"/>
    <w:basedOn w:val="a0"/>
    <w:uiPriority w:val="32"/>
    <w:qFormat/>
    <w:rsid w:val="002E4448"/>
    <w:rPr>
      <w:b/>
      <w:bCs/>
      <w:smallCaps/>
      <w:color w:val="C0504D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2E4448"/>
    <w:rPr>
      <w:b/>
      <w:bCs/>
      <w:smallCaps/>
      <w:spacing w:val="5"/>
    </w:rPr>
  </w:style>
  <w:style w:type="paragraph" w:styleId="af0">
    <w:name w:val="List Paragraph"/>
    <w:basedOn w:val="a"/>
    <w:uiPriority w:val="34"/>
    <w:qFormat/>
    <w:rsid w:val="002E4448"/>
    <w:pPr>
      <w:ind w:left="720"/>
      <w:contextualSpacing/>
    </w:pPr>
  </w:style>
  <w:style w:type="character" w:styleId="af1">
    <w:name w:val="Hyperlink"/>
    <w:basedOn w:val="a0"/>
    <w:uiPriority w:val="99"/>
    <w:unhideWhenUsed/>
    <w:rsid w:val="002E4448"/>
    <w:rPr>
      <w:color w:val="0000FF" w:themeColor="hyperlink"/>
      <w:u w:val="single"/>
    </w:rPr>
  </w:style>
  <w:style w:type="character" w:styleId="af2">
    <w:name w:val="FollowedHyperlink"/>
    <w:basedOn w:val="a0"/>
    <w:uiPriority w:val="99"/>
    <w:unhideWhenUsed/>
    <w:rsid w:val="002E4448"/>
    <w:rPr>
      <w:color w:val="800080" w:themeColor="followedHyperlink"/>
      <w:u w:val="single"/>
    </w:rPr>
  </w:style>
  <w:style w:type="paragraph" w:styleId="af3">
    <w:name w:val="Normal (Web)"/>
    <w:basedOn w:val="a"/>
    <w:uiPriority w:val="99"/>
    <w:unhideWhenUsed/>
    <w:rsid w:val="00114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9F1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9F14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03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8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0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268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056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636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706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248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209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5380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49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D6F50-E668-4835-A5BD-DE8236938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look.dotx</Template>
  <TotalTime>1</TotalTime>
  <Pages>3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sbvlad</dc:creator>
  <cp:keywords/>
  <dc:description/>
  <cp:lastModifiedBy>sbvlad</cp:lastModifiedBy>
  <cp:revision>2</cp:revision>
  <dcterms:created xsi:type="dcterms:W3CDTF">2020-01-22T15:21:00Z</dcterms:created>
  <dcterms:modified xsi:type="dcterms:W3CDTF">2020-01-22T15:21:00Z</dcterms:modified>
</cp:coreProperties>
</file>